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2849265"/>
        <w:docPartObj>
          <w:docPartGallery w:val="Cover Pages"/>
          <w:docPartUnique/>
        </w:docPartObj>
      </w:sdtPr>
      <w:sdtContent>
        <w:p w:rsidR="00325BC2" w:rsidRDefault="00325BC2">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4-15T00:00:00Z">
                                      <w:dateFormat w:val="M/d/yyyy"/>
                                      <w:lid w:val="en-US"/>
                                      <w:storeMappedDataAs w:val="dateTime"/>
                                      <w:calendar w:val="gregorian"/>
                                    </w:date>
                                  </w:sdtPr>
                                  <w:sdtContent>
                                    <w:p w:rsidR="00325BC2" w:rsidRDefault="00325BC2">
                                      <w:pPr>
                                        <w:pStyle w:val="NoSpacing"/>
                                        <w:jc w:val="right"/>
                                        <w:rPr>
                                          <w:color w:val="FFFFFF" w:themeColor="background1"/>
                                          <w:sz w:val="28"/>
                                          <w:szCs w:val="28"/>
                                        </w:rPr>
                                      </w:pPr>
                                      <w:r>
                                        <w:rPr>
                                          <w:color w:val="FFFFFF" w:themeColor="background1"/>
                                          <w:sz w:val="28"/>
                                          <w:szCs w:val="28"/>
                                        </w:rPr>
                                        <w:t>15/4/2018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" fillcolor="#775f55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" adj="18883" fillcolor="#94b6d2 [3204]" stroked="f" strokeweight="1.5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4-15T00:00:00Z">
                                <w:dateFormat w:val="M/d/yyyy"/>
                                <w:lid w:val="en-US"/>
                                <w:storeMappedDataAs w:val="dateTime"/>
                                <w:calendar w:val="gregorian"/>
                              </w:date>
                            </w:sdtPr>
                            <w:sdtContent>
                              <w:p w:rsidR="00325BC2" w:rsidRDefault="00325BC2">
                                <w:pPr>
                                  <w:pStyle w:val="NoSpacing"/>
                                  <w:jc w:val="right"/>
                                  <w:rPr>
                                    <w:color w:val="FFFFFF" w:themeColor="background1"/>
                                    <w:sz w:val="28"/>
                                    <w:szCs w:val="28"/>
                                  </w:rPr>
                                </w:pPr>
                                <w:r>
                                  <w:rPr>
                                    <w:color w:val="FFFFFF" w:themeColor="background1"/>
                                    <w:sz w:val="28"/>
                                    <w:szCs w:val="28"/>
                                  </w:rPr>
                                  <w:t>15/4/2018</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775f55 [3215]" strokecolor="#775f55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775f55 [3215]" strokecolor="#775f55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775f55 [3215]" strokecolor="#775f5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775f55 [3215]" strokecolor="#775f5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775f55 [3215]" strokecolor="#775f5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775f55 [3215]" strokecolor="#775f55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775f55 [3215]" strokecolor="#775f55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775f55 [3215]" strokecolor="#775f5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775f55 [3215]" strokecolor="#775f55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775f55 [3215]" strokecolor="#775f55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775f55 [3215]" strokecolor="#775f55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775f55 [3215]" strokecolor="#775f55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775f55 [3215]" strokecolor="#775f55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775f55 [3215]" strokecolor="#775f55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775f55 [3215]" strokecolor="#775f55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775f55 [3215]" strokecolor="#775f5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775f55 [3215]" strokecolor="#775f55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775f55 [3215]" strokecolor="#775f55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775f55 [3215]" strokecolor="#775f5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775f55 [3215]" strokecolor="#775f55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775f55 [3215]" strokecolor="#775f55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775f55 [3215]" strokecolor="#775f55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775f55 [3215]" strokecolor="#775f5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5BC2" w:rsidRDefault="00325BC2">
                                <w:pPr>
                                  <w:pStyle w:val="NoSpacing"/>
                                  <w:rPr>
                                    <w:color w:val="94B6D2" w:themeColor="accent1"/>
                                    <w:sz w:val="26"/>
                                    <w:szCs w:val="26"/>
                                  </w:rPr>
                                </w:pPr>
                                <w:sdt>
                                  <w:sdtPr>
                                    <w:rPr>
                                      <w:color w:val="94B6D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94B6D2" w:themeColor="accent1"/>
                                        <w:sz w:val="26"/>
                                        <w:szCs w:val="26"/>
                                      </w:rPr>
                                      <w:t xml:space="preserve">Monty </w:t>
                                    </w:r>
                                    <w:proofErr w:type="spellStart"/>
                                    <w:r>
                                      <w:rPr>
                                        <w:color w:val="94B6D2" w:themeColor="accent1"/>
                                        <w:sz w:val="26"/>
                                        <w:szCs w:val="26"/>
                                      </w:rPr>
                                      <w:t>Panday</w:t>
                                    </w:r>
                                    <w:proofErr w:type="spellEnd"/>
                                  </w:sdtContent>
                                </w:sdt>
                              </w:p>
                              <w:p w:rsidR="00325BC2" w:rsidRDefault="00325BC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215299028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" filled="f" stroked="f" strokeweight=".5pt">
                    <v:textbox style="mso-fit-shape-to-text:t" inset="0,0,0,0">
                      <w:txbxContent>
                        <w:p w:rsidR="00325BC2" w:rsidRDefault="00325BC2">
                          <w:pPr>
                            <w:pStyle w:val="NoSpacing"/>
                            <w:rPr>
                              <w:color w:val="94B6D2" w:themeColor="accent1"/>
                              <w:sz w:val="26"/>
                              <w:szCs w:val="26"/>
                            </w:rPr>
                          </w:pPr>
                          <w:sdt>
                            <w:sdtPr>
                              <w:rPr>
                                <w:color w:val="94B6D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94B6D2" w:themeColor="accent1"/>
                                  <w:sz w:val="26"/>
                                  <w:szCs w:val="26"/>
                                </w:rPr>
                                <w:t xml:space="preserve">Monty </w:t>
                              </w:r>
                              <w:proofErr w:type="spellStart"/>
                              <w:r>
                                <w:rPr>
                                  <w:color w:val="94B6D2" w:themeColor="accent1"/>
                                  <w:sz w:val="26"/>
                                  <w:szCs w:val="26"/>
                                </w:rPr>
                                <w:t>Panday</w:t>
                              </w:r>
                              <w:proofErr w:type="spellEnd"/>
                            </w:sdtContent>
                          </w:sdt>
                        </w:p>
                        <w:p w:rsidR="00325BC2" w:rsidRDefault="00325BC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215299028</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5BC2" w:rsidRDefault="00325BC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Tic Tac Toe</w:t>
                                    </w:r>
                                  </w:sdtContent>
                                </w:sdt>
                              </w:p>
                              <w:p w:rsidR="00325BC2" w:rsidRDefault="00325BC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Assignment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" filled="f" stroked="f" strokeweight=".5pt">
                    <v:textbox style="mso-fit-shape-to-text:t" inset="0,0,0,0">
                      <w:txbxContent>
                        <w:p w:rsidR="00325BC2" w:rsidRDefault="00325BC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Tic Tac Toe</w:t>
                              </w:r>
                            </w:sdtContent>
                          </w:sdt>
                        </w:p>
                        <w:p w:rsidR="00325BC2" w:rsidRDefault="00325BC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Assignment 1</w:t>
                              </w:r>
                            </w:sdtContent>
                          </w:sdt>
                        </w:p>
                      </w:txbxContent>
                    </v:textbox>
                    <w10:wrap anchorx="page" anchory="page"/>
                  </v:shape>
                </w:pict>
              </mc:Fallback>
            </mc:AlternateContent>
          </w:r>
        </w:p>
        <w:p w:rsidR="00325BC2" w:rsidRDefault="00325BC2">
          <w:pPr>
            <w:rPr>
              <w:color w:val="775F55" w:themeColor="text2"/>
              <w:sz w:val="72"/>
              <w:szCs w:val="48"/>
            </w:rPr>
          </w:pPr>
          <w:r>
            <w:br w:type="page"/>
          </w:r>
        </w:p>
      </w:sdtContent>
    </w:sdt>
    <w:p w:rsidR="00106B79" w:rsidRDefault="005D1F38">
      <w:pPr>
        <w:pStyle w:val="Title"/>
      </w:pPr>
      <w:sdt>
        <w:sdtPr>
          <w:alias w:val="Title:"/>
          <w:tag w:val="Title:"/>
          <w:id w:val="-1055697181"/>
          <w:placeholder>
            <w:docPart w:val="3BD184B330598F4D8488A43064B378AE"/>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25BC2">
            <w:t>Tic Tac Toe</w:t>
          </w:r>
        </w:sdtContent>
      </w:sdt>
    </w:p>
    <w:sdt>
      <w:sdtPr>
        <w:alias w:val="Subtitle:"/>
        <w:tag w:val="Subtitle:"/>
        <w:id w:val="219697527"/>
        <w:placeholder>
          <w:docPart w:val="5AE828185ACA464CB08BC37567940E2B"/>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rsidR="00106B79" w:rsidRDefault="00325BC2">
          <w:pPr>
            <w:pStyle w:val="Subtitle"/>
          </w:pPr>
          <w:r>
            <w:t>Assignment 1</w:t>
          </w:r>
        </w:p>
      </w:sdtContent>
    </w:sdt>
    <w:p w:rsidR="00DC305C" w:rsidRDefault="00325BC2" w:rsidP="00DC305C">
      <w:pPr>
        <w:pStyle w:val="Heading1"/>
        <w:rPr>
          <w:rFonts w:eastAsia="Times New Roman"/>
        </w:rPr>
      </w:pPr>
      <w:r>
        <w:t>Introduction</w:t>
      </w:r>
    </w:p>
    <w:p w:rsidR="00DC305C" w:rsidRDefault="00325BC2" w:rsidP="00DC305C">
      <w:pPr>
        <w:rPr>
          <w:rFonts w:eastAsia="Times New Roman"/>
        </w:rPr>
      </w:pPr>
      <w:r>
        <w:rPr>
          <w:rFonts w:eastAsia="Times New Roman"/>
        </w:rPr>
        <w:t>This report will outline the core features of my Tic Tac Toe game. The game implements all of the core features and a few extensions. Please find the attached snapshots and code snippets. The sou</w:t>
      </w:r>
      <w:r w:rsidR="001742CE">
        <w:rPr>
          <w:rFonts w:eastAsia="Times New Roman"/>
        </w:rPr>
        <w:t>rce code is well documented. The app uses Auto-layout and will scale well in most of the latest screens. Please reduce the volume if you find the background music is too loud.</w:t>
      </w:r>
    </w:p>
    <w:p w:rsidR="001742CE" w:rsidRDefault="001742CE" w:rsidP="001742CE">
      <w:pPr>
        <w:pStyle w:val="Heading1"/>
      </w:pPr>
      <w:r>
        <w:t>Start the game</w:t>
      </w:r>
    </w:p>
    <w:p w:rsidR="001742CE" w:rsidRDefault="001742CE" w:rsidP="001742CE">
      <w:pPr>
        <w:pStyle w:val="Heading1"/>
      </w:pPr>
    </w:p>
    <w:p w:rsidR="001742CE" w:rsidRDefault="001742CE" w:rsidP="001742CE">
      <w:r>
        <w:t>When you start the game, the first screen will show three buttons and a volume control. The game will start playing background music.</w:t>
      </w:r>
    </w:p>
    <w:p w:rsidR="001742CE" w:rsidRDefault="001742CE" w:rsidP="001742CE">
      <w:pPr>
        <w:pStyle w:val="Heading1"/>
        <w:jc w:val="right"/>
      </w:pPr>
      <w:r>
        <w:rPr>
          <w:noProof/>
        </w:rPr>
        <w:drawing>
          <wp:inline distT="0" distB="0" distL="0" distR="0">
            <wp:extent cx="2353586" cy="460811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15 at 10.57.11 pm.png"/>
                    <pic:cNvPicPr/>
                  </pic:nvPicPr>
                  <pic:blipFill>
                    <a:blip r:embed="rId9">
                      <a:extLst>
                        <a:ext uri="{28A0092B-C50C-407E-A947-70E740481C1C}">
                          <a14:useLocalDpi xmlns:a14="http://schemas.microsoft.com/office/drawing/2010/main" val="0"/>
                        </a:ext>
                      </a:extLst>
                    </a:blip>
                    <a:stretch>
                      <a:fillRect/>
                    </a:stretch>
                  </pic:blipFill>
                  <pic:spPr>
                    <a:xfrm>
                      <a:off x="0" y="0"/>
                      <a:ext cx="2366302" cy="4633008"/>
                    </a:xfrm>
                    <a:prstGeom prst="rect">
                      <a:avLst/>
                    </a:prstGeom>
                  </pic:spPr>
                </pic:pic>
              </a:graphicData>
            </a:graphic>
          </wp:inline>
        </w:drawing>
      </w:r>
    </w:p>
    <w:p w:rsidR="001742CE" w:rsidRDefault="001742CE" w:rsidP="001742CE">
      <w:pPr>
        <w:pStyle w:val="Heading2"/>
      </w:pPr>
      <w:r>
        <w:lastRenderedPageBreak/>
        <w:t xml:space="preserve">Single Player - </w:t>
      </w:r>
      <w:r>
        <w:t>Player vs Computer logic</w:t>
      </w:r>
    </w:p>
    <w:p w:rsidR="001742CE" w:rsidRDefault="001742CE" w:rsidP="001742CE">
      <w:pPr>
        <w:spacing w:after="160"/>
        <w:rPr>
          <w:color w:val="000000" w:themeColor="text1"/>
        </w:rPr>
      </w:pPr>
      <w:r>
        <w:rPr>
          <w:color w:val="000000" w:themeColor="text1"/>
        </w:rPr>
        <w:t xml:space="preserve">Press the single player button if you want to play with the computer. On the next screen, </w:t>
      </w:r>
      <w:r w:rsidR="00BE7A5E">
        <w:rPr>
          <w:color w:val="000000" w:themeColor="text1"/>
        </w:rPr>
        <w:t>you can specify a name for your</w:t>
      </w:r>
      <w:r>
        <w:rPr>
          <w:color w:val="000000" w:themeColor="text1"/>
        </w:rPr>
        <w:t>self and choose</w:t>
      </w:r>
      <w:r w:rsidR="00BE7A5E">
        <w:rPr>
          <w:color w:val="000000" w:themeColor="text1"/>
        </w:rPr>
        <w:t xml:space="preserve"> either one of cross or zero as your icon. The screen will look like below.</w:t>
      </w:r>
      <w:r>
        <w:rPr>
          <w:color w:val="000000" w:themeColor="text1"/>
        </w:rPr>
        <w:t xml:space="preserve"> </w:t>
      </w:r>
    </w:p>
    <w:p w:rsidR="00BE7A5E" w:rsidRDefault="00BE7A5E" w:rsidP="00BE7A5E">
      <w:pPr>
        <w:spacing w:after="160"/>
        <w:rPr>
          <w:color w:val="000000" w:themeColor="text1"/>
        </w:rPr>
      </w:pPr>
      <w:r>
        <w:rPr>
          <w:color w:val="000000" w:themeColor="text1"/>
        </w:rPr>
        <w:t>Please note that you cannot change the name of player 2 in this case because computer likes the name AI. But, you can choose an icon. Click on the icon adjacent to your name to switch it.</w:t>
      </w:r>
    </w:p>
    <w:p w:rsidR="00BE7A5E" w:rsidRDefault="00BE7A5E" w:rsidP="00BE7A5E">
      <w:pPr>
        <w:spacing w:after="160"/>
        <w:jc w:val="right"/>
        <w:rPr>
          <w:color w:val="000000" w:themeColor="text1"/>
        </w:rPr>
      </w:pPr>
      <w:r>
        <w:rPr>
          <w:noProof/>
          <w:color w:val="000000" w:themeColor="text1"/>
        </w:rPr>
        <w:drawing>
          <wp:inline distT="0" distB="0" distL="0" distR="0" wp14:anchorId="2A17FD2D" wp14:editId="755861CA">
            <wp:extent cx="2266122" cy="45232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4-15 at 11.03.15 pm.png"/>
                    <pic:cNvPicPr/>
                  </pic:nvPicPr>
                  <pic:blipFill>
                    <a:blip r:embed="rId10">
                      <a:extLst>
                        <a:ext uri="{28A0092B-C50C-407E-A947-70E740481C1C}">
                          <a14:useLocalDpi xmlns:a14="http://schemas.microsoft.com/office/drawing/2010/main" val="0"/>
                        </a:ext>
                      </a:extLst>
                    </a:blip>
                    <a:stretch>
                      <a:fillRect/>
                    </a:stretch>
                  </pic:blipFill>
                  <pic:spPr>
                    <a:xfrm>
                      <a:off x="0" y="0"/>
                      <a:ext cx="2273303" cy="4537613"/>
                    </a:xfrm>
                    <a:prstGeom prst="rect">
                      <a:avLst/>
                    </a:prstGeom>
                  </pic:spPr>
                </pic:pic>
              </a:graphicData>
            </a:graphic>
          </wp:inline>
        </w:drawing>
      </w:r>
    </w:p>
    <w:p w:rsidR="00BE7A5E" w:rsidRDefault="00BE7A5E" w:rsidP="001742CE">
      <w:pPr>
        <w:spacing w:after="160"/>
        <w:rPr>
          <w:color w:val="000000" w:themeColor="text1"/>
        </w:rPr>
      </w:pPr>
    </w:p>
    <w:p w:rsidR="001742CE" w:rsidRDefault="00BE7A5E" w:rsidP="00BE7A5E">
      <w:pPr>
        <w:pStyle w:val="Heading3"/>
      </w:pPr>
      <w:r>
        <w:t>Start the game</w:t>
      </w:r>
    </w:p>
    <w:p w:rsidR="00BE7A5E" w:rsidRDefault="00BE7A5E" w:rsidP="00BE7A5E">
      <w:r>
        <w:t>Click on Start Game button. You will see the grid and can start playing. You will see the score based on how many games this particular user(you) have won or lost against the AI. Note that each game is archived. We will talk about it later in extensions. In this case, I won 4 games and AI had won only one.</w:t>
      </w:r>
    </w:p>
    <w:p w:rsidR="00BE7A5E" w:rsidRDefault="00BE7A5E" w:rsidP="00BE7A5E">
      <w:pPr>
        <w:jc w:val="right"/>
      </w:pPr>
      <w:r>
        <w:rPr>
          <w:noProof/>
          <w:color w:val="000000" w:themeColor="text1"/>
        </w:rPr>
        <w:lastRenderedPageBreak/>
        <w:drawing>
          <wp:inline distT="0" distB="0" distL="0" distR="0" wp14:anchorId="0456EABB" wp14:editId="1577C05C">
            <wp:extent cx="1907540" cy="37768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4-15 at 11.06.55 pm.png"/>
                    <pic:cNvPicPr/>
                  </pic:nvPicPr>
                  <pic:blipFill rotWithShape="1">
                    <a:blip r:embed="rId11" cstate="print">
                      <a:extLst>
                        <a:ext uri="{28A0092B-C50C-407E-A947-70E740481C1C}">
                          <a14:useLocalDpi xmlns:a14="http://schemas.microsoft.com/office/drawing/2010/main" val="0"/>
                        </a:ext>
                      </a:extLst>
                    </a:blip>
                    <a:srcRect l="2216" r="9134" b="3207"/>
                    <a:stretch/>
                  </pic:blipFill>
                  <pic:spPr bwMode="auto">
                    <a:xfrm>
                      <a:off x="0" y="0"/>
                      <a:ext cx="1917421" cy="3796434"/>
                    </a:xfrm>
                    <a:prstGeom prst="rect">
                      <a:avLst/>
                    </a:prstGeom>
                    <a:ln>
                      <a:noFill/>
                    </a:ln>
                    <a:extLst>
                      <a:ext uri="{53640926-AAD7-44D8-BBD7-CCE9431645EC}">
                        <a14:shadowObscured xmlns:a14="http://schemas.microsoft.com/office/drawing/2010/main"/>
                      </a:ext>
                    </a:extLst>
                  </pic:spPr>
                </pic:pic>
              </a:graphicData>
            </a:graphic>
          </wp:inline>
        </w:drawing>
      </w:r>
    </w:p>
    <w:p w:rsidR="00BE7A5E" w:rsidRPr="00FE1227" w:rsidRDefault="00FE1227" w:rsidP="00FE1227">
      <w:pPr>
        <w:rPr>
          <w:color w:val="000000" w:themeColor="text1"/>
        </w:rPr>
      </w:pPr>
      <w:r>
        <w:t xml:space="preserve">When you click on any button, the AI knows that it is its turn. It will play its turn but only if you have not won the game with your move. The game will be automatically archived, and the </w:t>
      </w:r>
      <w:r w:rsidRPr="00FE1227">
        <w:rPr>
          <w:color w:val="FF0000"/>
        </w:rPr>
        <w:t>red</w:t>
      </w:r>
      <w:r>
        <w:rPr>
          <w:color w:val="FF0000"/>
        </w:rPr>
        <w:t xml:space="preserve"> </w:t>
      </w:r>
      <w:r>
        <w:rPr>
          <w:color w:val="000000" w:themeColor="text1"/>
        </w:rPr>
        <w:t>message appears showing the winner’s name. Press the restart button and start another game.</w:t>
      </w:r>
    </w:p>
    <w:p w:rsidR="00BE7A5E" w:rsidRDefault="00BE7A5E" w:rsidP="00BE7A5E">
      <w:pPr>
        <w:jc w:val="right"/>
      </w:pPr>
      <w:r>
        <w:rPr>
          <w:noProof/>
          <w:color w:val="000000" w:themeColor="text1"/>
        </w:rPr>
        <w:drawing>
          <wp:inline distT="0" distB="0" distL="0" distR="0" wp14:anchorId="5F90D109" wp14:editId="51B02FB2">
            <wp:extent cx="1971924" cy="358924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4-15 at 11.11.5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5412" cy="3613797"/>
                    </a:xfrm>
                    <a:prstGeom prst="rect">
                      <a:avLst/>
                    </a:prstGeom>
                  </pic:spPr>
                </pic:pic>
              </a:graphicData>
            </a:graphic>
          </wp:inline>
        </w:drawing>
      </w:r>
    </w:p>
    <w:p w:rsidR="001742CE" w:rsidRDefault="001742CE" w:rsidP="00DC305C">
      <w:pPr>
        <w:pStyle w:val="Heading2"/>
      </w:pPr>
      <w:r>
        <w:lastRenderedPageBreak/>
        <w:t>Player vs Player logic</w:t>
      </w:r>
    </w:p>
    <w:p w:rsidR="00DC305C" w:rsidRDefault="00FE1227" w:rsidP="00FE1227">
      <w:r>
        <w:t>Press the multi-player button and two players can play the game. In this case, the name of player 2 can be changed according to your wish. Please note that I have selected zero icon for the first player this time. Press Start Game button to start the game.</w:t>
      </w:r>
    </w:p>
    <w:p w:rsidR="00FE1227" w:rsidRDefault="00FE1227" w:rsidP="00FE1227">
      <w:pPr>
        <w:jc w:val="right"/>
      </w:pPr>
      <w:r>
        <w:rPr>
          <w:rFonts w:eastAsia="Times New Roman"/>
          <w:noProof/>
        </w:rPr>
        <w:drawing>
          <wp:inline distT="0" distB="0" distL="0" distR="0" wp14:anchorId="2DFC0230" wp14:editId="37ECAD3A">
            <wp:extent cx="2122998" cy="42459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4-15 at 11.18.48 pm.png"/>
                    <pic:cNvPicPr/>
                  </pic:nvPicPr>
                  <pic:blipFill>
                    <a:blip r:embed="rId13">
                      <a:extLst>
                        <a:ext uri="{28A0092B-C50C-407E-A947-70E740481C1C}">
                          <a14:useLocalDpi xmlns:a14="http://schemas.microsoft.com/office/drawing/2010/main" val="0"/>
                        </a:ext>
                      </a:extLst>
                    </a:blip>
                    <a:stretch>
                      <a:fillRect/>
                    </a:stretch>
                  </pic:blipFill>
                  <pic:spPr>
                    <a:xfrm>
                      <a:off x="0" y="0"/>
                      <a:ext cx="2133154" cy="4266308"/>
                    </a:xfrm>
                    <a:prstGeom prst="rect">
                      <a:avLst/>
                    </a:prstGeom>
                  </pic:spPr>
                </pic:pic>
              </a:graphicData>
            </a:graphic>
          </wp:inline>
        </w:drawing>
      </w:r>
    </w:p>
    <w:p w:rsidR="00FE1227" w:rsidRDefault="00FE1227" w:rsidP="00FE1227">
      <w:pPr>
        <w:jc w:val="right"/>
      </w:pPr>
    </w:p>
    <w:p w:rsidR="00FE1227" w:rsidRDefault="00FE1227" w:rsidP="00FE1227">
      <w:r>
        <w:t xml:space="preserve">Please note that this time, when you click the button, the app waits for the second user to click now. In this previous case it was AI. In this case, it will be the person playing with you. The rest is the same. The game will be </w:t>
      </w:r>
      <w:r w:rsidR="00DA5172">
        <w:t>archived,</w:t>
      </w:r>
      <w:r>
        <w:t xml:space="preserve"> and you can see it in History.</w:t>
      </w:r>
    </w:p>
    <w:p w:rsidR="00B440CF" w:rsidRDefault="00B440CF" w:rsidP="00FE1227">
      <w:r>
        <w:t xml:space="preserve">This is the function called when a user clicks a button. In multiplayer mode, it is called once given the </w:t>
      </w:r>
      <w:proofErr w:type="spellStart"/>
      <w:r>
        <w:t>UIButton</w:t>
      </w:r>
      <w:proofErr w:type="spellEnd"/>
      <w:r>
        <w:t xml:space="preserve"> which was pressed. In single player mode, it is also called second time but with a random button which was not earlier clicked. The tag of the button is then appended to an array so that I can use it to find unclicked buttons. Appropriate image is set based on what icon the user had chosen for himself. Game is updated means the two-dimensional arrays in the game which are used for calculations are updated. Then, we determine whether to stop the game if the current user has won. If yes, no further clicks do anything because the game is finished. User can now choose to start a new game.</w:t>
      </w:r>
    </w:p>
    <w:p w:rsidR="00B440CF" w:rsidRDefault="00B440CF" w:rsidP="00B440CF">
      <w:pPr>
        <w:jc w:val="right"/>
      </w:pPr>
      <w:r>
        <w:rPr>
          <w:noProof/>
        </w:rPr>
        <w:lastRenderedPageBreak/>
        <w:drawing>
          <wp:inline distT="0" distB="0" distL="0" distR="0" wp14:anchorId="79E15D6A" wp14:editId="55C9A7D0">
            <wp:extent cx="3436620" cy="134021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8-04-16 at 12.06.50 am.png"/>
                    <pic:cNvPicPr/>
                  </pic:nvPicPr>
                  <pic:blipFill>
                    <a:blip r:embed="rId14">
                      <a:extLst>
                        <a:ext uri="{28A0092B-C50C-407E-A947-70E740481C1C}">
                          <a14:useLocalDpi xmlns:a14="http://schemas.microsoft.com/office/drawing/2010/main" val="0"/>
                        </a:ext>
                      </a:extLst>
                    </a:blip>
                    <a:stretch>
                      <a:fillRect/>
                    </a:stretch>
                  </pic:blipFill>
                  <pic:spPr>
                    <a:xfrm>
                      <a:off x="0" y="0"/>
                      <a:ext cx="3450011" cy="1345436"/>
                    </a:xfrm>
                    <a:prstGeom prst="rect">
                      <a:avLst/>
                    </a:prstGeom>
                  </pic:spPr>
                </pic:pic>
              </a:graphicData>
            </a:graphic>
          </wp:inline>
        </w:drawing>
      </w:r>
    </w:p>
    <w:p w:rsidR="00FE1227" w:rsidRDefault="00FE1227" w:rsidP="00FE1227">
      <w:pPr>
        <w:jc w:val="right"/>
      </w:pPr>
      <w:r>
        <w:rPr>
          <w:rFonts w:eastAsia="Times New Roman"/>
          <w:noProof/>
        </w:rPr>
        <w:drawing>
          <wp:inline distT="0" distB="0" distL="0" distR="0" wp14:anchorId="5976D6C4" wp14:editId="3F1A0A99">
            <wp:extent cx="2099144" cy="3890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15 at 11.20.5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6414" cy="3922452"/>
                    </a:xfrm>
                    <a:prstGeom prst="rect">
                      <a:avLst/>
                    </a:prstGeom>
                  </pic:spPr>
                </pic:pic>
              </a:graphicData>
            </a:graphic>
          </wp:inline>
        </w:drawing>
      </w:r>
    </w:p>
    <w:p w:rsidR="00DA5172" w:rsidRPr="0061779C" w:rsidRDefault="00DA5172" w:rsidP="00DA5172">
      <w:pPr>
        <w:pStyle w:val="Heading2"/>
      </w:pPr>
      <w:r w:rsidRPr="0061779C">
        <w:t>Core User Stories:</w:t>
      </w:r>
    </w:p>
    <w:p w:rsidR="00DA5172" w:rsidRDefault="00DA5172" w:rsidP="00DA5172">
      <w:pPr>
        <w:pStyle w:val="ListParagraph"/>
        <w:numPr>
          <w:ilvl w:val="0"/>
          <w:numId w:val="29"/>
        </w:numPr>
        <w:spacing w:after="0" w:line="360" w:lineRule="auto"/>
      </w:pPr>
      <w:r>
        <w:t xml:space="preserve">As a player, I want to be able to choose the mode of the game: Single player or two players.  </w:t>
      </w:r>
    </w:p>
    <w:p w:rsidR="00BA5B8F" w:rsidRDefault="00BA5B8F" w:rsidP="00BA5B8F">
      <w:pPr>
        <w:pStyle w:val="ListParagraph"/>
        <w:spacing w:after="0" w:line="360" w:lineRule="auto"/>
      </w:pPr>
      <w:r>
        <w:t>You can use to using Single Player and Multi Player buttons. Please refer to screenshots above.</w:t>
      </w:r>
    </w:p>
    <w:p w:rsidR="00BA5B8F" w:rsidRDefault="00BA5B8F" w:rsidP="00BA5B8F">
      <w:pPr>
        <w:pStyle w:val="ListParagraph"/>
        <w:spacing w:after="0" w:line="360" w:lineRule="auto"/>
      </w:pPr>
    </w:p>
    <w:p w:rsidR="00DA5172" w:rsidRDefault="00DA5172" w:rsidP="00DA5172">
      <w:pPr>
        <w:pStyle w:val="ListParagraph"/>
        <w:numPr>
          <w:ilvl w:val="0"/>
          <w:numId w:val="29"/>
        </w:numPr>
        <w:spacing w:after="0" w:line="360" w:lineRule="auto"/>
      </w:pPr>
      <w:r>
        <w:t>As a player, I want to be able to choose my symbol: [X] or [O].</w:t>
      </w:r>
    </w:p>
    <w:p w:rsidR="00BA5B8F" w:rsidRDefault="00BA5B8F" w:rsidP="00BA5B8F">
      <w:pPr>
        <w:spacing w:after="0" w:line="360" w:lineRule="auto"/>
        <w:ind w:left="720"/>
      </w:pPr>
      <w:r>
        <w:t>You can choose a symbol for your yourself when you specify your name. Please refer to screenshots above.</w:t>
      </w:r>
    </w:p>
    <w:p w:rsidR="00BA5B8F" w:rsidRDefault="00BA5B8F" w:rsidP="00BA5B8F">
      <w:pPr>
        <w:spacing w:after="0" w:line="360" w:lineRule="auto"/>
        <w:ind w:left="720"/>
      </w:pPr>
    </w:p>
    <w:p w:rsidR="00DA5172" w:rsidRDefault="00DA5172" w:rsidP="00DA5172">
      <w:pPr>
        <w:pStyle w:val="ListParagraph"/>
        <w:numPr>
          <w:ilvl w:val="0"/>
          <w:numId w:val="29"/>
        </w:numPr>
        <w:spacing w:after="0" w:line="360" w:lineRule="auto"/>
      </w:pPr>
      <w:r>
        <w:t>As a player, I want to see my score – how many times I won vs the other player.</w:t>
      </w:r>
    </w:p>
    <w:p w:rsidR="00BA5B8F" w:rsidRDefault="00BA5B8F" w:rsidP="00BA5B8F">
      <w:pPr>
        <w:pStyle w:val="ListParagraph"/>
        <w:spacing w:after="0" w:line="360" w:lineRule="auto"/>
      </w:pPr>
      <w:r>
        <w:t xml:space="preserve">I have implemented it in keeping in mind that the two players might have played previously. So, if the same two players have played before, assuming that either of them has won few games, there count </w:t>
      </w:r>
      <w:r>
        <w:lastRenderedPageBreak/>
        <w:t>will not start from zero. Although, for two new players or two players which are playing together for the first time, there score will start from 0-0.</w:t>
      </w:r>
    </w:p>
    <w:p w:rsidR="00BA5B8F" w:rsidRDefault="00BA5B8F" w:rsidP="00BA5B8F">
      <w:pPr>
        <w:pStyle w:val="ListParagraph"/>
        <w:spacing w:after="0" w:line="360" w:lineRule="auto"/>
      </w:pPr>
    </w:p>
    <w:p w:rsidR="00DA5172" w:rsidRDefault="00DA5172" w:rsidP="00DA5172">
      <w:pPr>
        <w:pStyle w:val="ListParagraph"/>
        <w:numPr>
          <w:ilvl w:val="0"/>
          <w:numId w:val="29"/>
        </w:numPr>
        <w:spacing w:after="0" w:line="360" w:lineRule="auto"/>
      </w:pPr>
      <w:r>
        <w:t>As a player, I want to be able to start/restart the game, at any point.</w:t>
      </w:r>
    </w:p>
    <w:p w:rsidR="00BA5B8F" w:rsidRDefault="00BA5B8F" w:rsidP="00BA5B8F">
      <w:pPr>
        <w:pStyle w:val="ListParagraph"/>
        <w:spacing w:after="0" w:line="360" w:lineRule="auto"/>
      </w:pPr>
      <w:r>
        <w:t>You can restart the game at any point using the Restart Button.</w:t>
      </w:r>
    </w:p>
    <w:p w:rsidR="00BA5B8F" w:rsidRDefault="00BA5B8F" w:rsidP="00BA5B8F">
      <w:pPr>
        <w:pStyle w:val="ListParagraph"/>
        <w:spacing w:after="0" w:line="360" w:lineRule="auto"/>
      </w:pPr>
    </w:p>
    <w:p w:rsidR="00BA5B8F" w:rsidRDefault="00BA5B8F" w:rsidP="00BA5B8F">
      <w:pPr>
        <w:pStyle w:val="ListParagraph"/>
        <w:spacing w:after="0" w:line="360" w:lineRule="auto"/>
      </w:pPr>
    </w:p>
    <w:p w:rsidR="00DA5172" w:rsidRDefault="00DA5172" w:rsidP="00DA5172">
      <w:pPr>
        <w:pStyle w:val="ListParagraph"/>
        <w:numPr>
          <w:ilvl w:val="0"/>
          <w:numId w:val="29"/>
        </w:numPr>
        <w:spacing w:after="0" w:line="360" w:lineRule="auto"/>
      </w:pPr>
      <w:r>
        <w:t>As a player, I want to see a message when the game is over.</w:t>
      </w:r>
    </w:p>
    <w:p w:rsidR="00BA5B8F" w:rsidRDefault="00BA5B8F" w:rsidP="00BA5B8F">
      <w:pPr>
        <w:pStyle w:val="ListParagraph"/>
        <w:spacing w:after="0" w:line="360" w:lineRule="auto"/>
      </w:pPr>
      <w:r>
        <w:t>You can see a red color message when a player won the game.</w:t>
      </w:r>
    </w:p>
    <w:p w:rsidR="00DA5172" w:rsidRDefault="00DA5172" w:rsidP="00FE1227">
      <w:pPr>
        <w:jc w:val="right"/>
      </w:pPr>
    </w:p>
    <w:p w:rsidR="00FE1227" w:rsidRPr="00BE7A5E" w:rsidRDefault="008D0A66" w:rsidP="008D0A66">
      <w:pPr>
        <w:pStyle w:val="Heading2"/>
      </w:pPr>
      <w:r>
        <w:t>Other Features</w:t>
      </w:r>
    </w:p>
    <w:p w:rsidR="00DC305C" w:rsidRDefault="008D0A66" w:rsidP="00DC305C">
      <w:pPr>
        <w:pStyle w:val="Heading3"/>
      </w:pPr>
      <w:r>
        <w:t>Choose symbol</w:t>
      </w:r>
    </w:p>
    <w:p w:rsidR="008D0A66" w:rsidRDefault="008D0A66" w:rsidP="008D0A66">
      <w:r>
        <w:t xml:space="preserve">You can choose the symbol for yourself when you specify your name, before starting the game. Please find the attached screenshot above. Each player object </w:t>
      </w:r>
      <w:proofErr w:type="gramStart"/>
      <w:r>
        <w:t>have</w:t>
      </w:r>
      <w:proofErr w:type="gramEnd"/>
      <w:r>
        <w:t xml:space="preserve"> an icon which is used to set the right image when this player clicks the button. </w:t>
      </w:r>
    </w:p>
    <w:p w:rsidR="00052A4A" w:rsidRDefault="008D0A66" w:rsidP="008D0A66">
      <w:pPr>
        <w:jc w:val="right"/>
        <w:rPr>
          <w:rFonts w:eastAsia="Times New Roman"/>
        </w:rPr>
      </w:pPr>
      <w:r>
        <w:rPr>
          <w:rFonts w:eastAsia="Times New Roman"/>
          <w:noProof/>
        </w:rPr>
        <w:drawing>
          <wp:inline distT="0" distB="0" distL="0" distR="0" wp14:anchorId="344DE913" wp14:editId="2BF33F3E">
            <wp:extent cx="2631881" cy="28180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4-15 at 11.27.27 pm.png"/>
                    <pic:cNvPicPr/>
                  </pic:nvPicPr>
                  <pic:blipFill>
                    <a:blip r:embed="rId16">
                      <a:extLst>
                        <a:ext uri="{28A0092B-C50C-407E-A947-70E740481C1C}">
                          <a14:useLocalDpi xmlns:a14="http://schemas.microsoft.com/office/drawing/2010/main" val="0"/>
                        </a:ext>
                      </a:extLst>
                    </a:blip>
                    <a:stretch>
                      <a:fillRect/>
                    </a:stretch>
                  </pic:blipFill>
                  <pic:spPr>
                    <a:xfrm>
                      <a:off x="0" y="0"/>
                      <a:ext cx="2647542" cy="2834813"/>
                    </a:xfrm>
                    <a:prstGeom prst="rect">
                      <a:avLst/>
                    </a:prstGeom>
                  </pic:spPr>
                </pic:pic>
              </a:graphicData>
            </a:graphic>
          </wp:inline>
        </w:drawing>
      </w:r>
    </w:p>
    <w:p w:rsidR="008D0A66" w:rsidRDefault="008D0A66" w:rsidP="00DC305C">
      <w:pPr>
        <w:rPr>
          <w:rFonts w:eastAsia="Times New Roman"/>
        </w:rPr>
      </w:pPr>
    </w:p>
    <w:p w:rsidR="008D0A66" w:rsidRDefault="008D0A66" w:rsidP="00DA5172">
      <w:pPr>
        <w:pStyle w:val="Heading1"/>
      </w:pPr>
      <w:r>
        <w:t>Extensions</w:t>
      </w:r>
    </w:p>
    <w:p w:rsidR="008D0A66" w:rsidRDefault="008D0A66" w:rsidP="00DA5172">
      <w:pPr>
        <w:pStyle w:val="Heading2"/>
      </w:pPr>
      <w:r>
        <w:t>Hear Music</w:t>
      </w:r>
    </w:p>
    <w:p w:rsidR="008D0A66" w:rsidRDefault="008D0A66" w:rsidP="008D0A66">
      <w:r>
        <w:t>As soon as the game load, it will start playing background music. The music is a mp3 file which is played again and again. You can use volume control to change the volume.</w:t>
      </w:r>
    </w:p>
    <w:p w:rsidR="008D0A66" w:rsidRDefault="008D0A66" w:rsidP="008D0A66">
      <w:r>
        <w:lastRenderedPageBreak/>
        <w:t xml:space="preserve">Import </w:t>
      </w:r>
      <w:proofErr w:type="spellStart"/>
      <w:r>
        <w:t>AVFoundation</w:t>
      </w:r>
      <w:proofErr w:type="spellEnd"/>
      <w:r>
        <w:t xml:space="preserve"> to use </w:t>
      </w:r>
      <w:proofErr w:type="spellStart"/>
      <w:r>
        <w:t>AVAudioPlayer</w:t>
      </w:r>
      <w:proofErr w:type="spellEnd"/>
      <w:r>
        <w:t xml:space="preserve">. </w:t>
      </w:r>
      <w:proofErr w:type="spellStart"/>
      <w:r>
        <w:t>UISlider</w:t>
      </w:r>
      <w:proofErr w:type="spellEnd"/>
      <w:r>
        <w:t xml:space="preserve"> is used to change volume. Please note that when you jump from one view to another, the volume still remains the same it was before on the previous page and vice versa. </w:t>
      </w:r>
      <w:r w:rsidR="005710E5">
        <w:t xml:space="preserve">This is because on segue it copies the </w:t>
      </w:r>
      <w:proofErr w:type="spellStart"/>
      <w:r w:rsidR="005710E5">
        <w:t>AVAudioPlayer</w:t>
      </w:r>
      <w:proofErr w:type="spellEnd"/>
      <w:r w:rsidR="005710E5">
        <w:t xml:space="preserve"> current state.</w:t>
      </w:r>
    </w:p>
    <w:p w:rsidR="008D0A66" w:rsidRDefault="008D0A66" w:rsidP="008D0A66">
      <w:pPr>
        <w:jc w:val="right"/>
      </w:pPr>
      <w:r>
        <w:rPr>
          <w:rFonts w:eastAsia="Times New Roman"/>
          <w:noProof/>
        </w:rPr>
        <w:drawing>
          <wp:inline distT="0" distB="0" distL="0" distR="0" wp14:anchorId="28984180" wp14:editId="7415874A">
            <wp:extent cx="3562185" cy="431314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4-15 at 11.31.53 pm.png"/>
                    <pic:cNvPicPr/>
                  </pic:nvPicPr>
                  <pic:blipFill>
                    <a:blip r:embed="rId17">
                      <a:extLst>
                        <a:ext uri="{28A0092B-C50C-407E-A947-70E740481C1C}">
                          <a14:useLocalDpi xmlns:a14="http://schemas.microsoft.com/office/drawing/2010/main" val="0"/>
                        </a:ext>
                      </a:extLst>
                    </a:blip>
                    <a:stretch>
                      <a:fillRect/>
                    </a:stretch>
                  </pic:blipFill>
                  <pic:spPr>
                    <a:xfrm>
                      <a:off x="0" y="0"/>
                      <a:ext cx="3569501" cy="4322000"/>
                    </a:xfrm>
                    <a:prstGeom prst="rect">
                      <a:avLst/>
                    </a:prstGeom>
                  </pic:spPr>
                </pic:pic>
              </a:graphicData>
            </a:graphic>
          </wp:inline>
        </w:drawing>
      </w:r>
    </w:p>
    <w:p w:rsidR="005710E5" w:rsidRDefault="005710E5" w:rsidP="005710E5">
      <w:r>
        <w:t xml:space="preserve">And </w:t>
      </w:r>
      <w:r w:rsidR="00DA5172">
        <w:t>finally,</w:t>
      </w:r>
      <w:r>
        <w:t xml:space="preserve"> the magic which plays music.</w:t>
      </w:r>
    </w:p>
    <w:p w:rsidR="005710E5" w:rsidRDefault="005710E5" w:rsidP="005710E5">
      <w:pPr>
        <w:jc w:val="right"/>
      </w:pPr>
      <w:r>
        <w:rPr>
          <w:rFonts w:eastAsia="Times New Roman"/>
          <w:noProof/>
        </w:rPr>
        <w:drawing>
          <wp:inline distT="0" distB="0" distL="0" distR="0" wp14:anchorId="3BAC4264" wp14:editId="5A7BDBC8">
            <wp:extent cx="3692578" cy="160085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4-15 at 11.36.42 pm.png"/>
                    <pic:cNvPicPr/>
                  </pic:nvPicPr>
                  <pic:blipFill>
                    <a:blip r:embed="rId18">
                      <a:extLst>
                        <a:ext uri="{28A0092B-C50C-407E-A947-70E740481C1C}">
                          <a14:useLocalDpi xmlns:a14="http://schemas.microsoft.com/office/drawing/2010/main" val="0"/>
                        </a:ext>
                      </a:extLst>
                    </a:blip>
                    <a:stretch>
                      <a:fillRect/>
                    </a:stretch>
                  </pic:blipFill>
                  <pic:spPr>
                    <a:xfrm>
                      <a:off x="0" y="0"/>
                      <a:ext cx="3740936" cy="1621815"/>
                    </a:xfrm>
                    <a:prstGeom prst="rect">
                      <a:avLst/>
                    </a:prstGeom>
                  </pic:spPr>
                </pic:pic>
              </a:graphicData>
            </a:graphic>
          </wp:inline>
        </w:drawing>
      </w:r>
    </w:p>
    <w:p w:rsidR="005710E5" w:rsidRDefault="005710E5" w:rsidP="005710E5">
      <w:pPr>
        <w:pStyle w:val="Heading2"/>
      </w:pPr>
      <w:r>
        <w:t>History of games</w:t>
      </w:r>
    </w:p>
    <w:p w:rsidR="005710E5" w:rsidRDefault="005710E5" w:rsidP="005710E5">
      <w:r>
        <w:t xml:space="preserve">Click on the History button to see the history of all previous games in a UITableView. Please note that only those games are stored which were won by either of the players i.e. TIE’s are not stored. The winner’s name is green whereas the red denotes the person who lost the game. </w:t>
      </w:r>
    </w:p>
    <w:p w:rsidR="005710E5" w:rsidRDefault="005710E5" w:rsidP="005710E5">
      <w:pPr>
        <w:jc w:val="right"/>
      </w:pPr>
      <w:r>
        <w:rPr>
          <w:rFonts w:eastAsia="Times New Roman"/>
          <w:noProof/>
        </w:rPr>
        <w:lastRenderedPageBreak/>
        <w:drawing>
          <wp:inline distT="0" distB="0" distL="0" distR="0" wp14:anchorId="4CFFC376" wp14:editId="0AFA6435">
            <wp:extent cx="1863777" cy="3240857"/>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4-15 at 11.38.3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5968" cy="3262056"/>
                    </a:xfrm>
                    <a:prstGeom prst="rect">
                      <a:avLst/>
                    </a:prstGeom>
                  </pic:spPr>
                </pic:pic>
              </a:graphicData>
            </a:graphic>
          </wp:inline>
        </w:drawing>
      </w:r>
    </w:p>
    <w:p w:rsidR="005710E5" w:rsidRDefault="005710E5" w:rsidP="005710E5">
      <w:r>
        <w:t xml:space="preserve">Objects can be archived using NSCoding. The class must implement </w:t>
      </w:r>
      <w:r w:rsidR="00DA5172">
        <w:t xml:space="preserve">encode method and a convenience init like below. </w:t>
      </w:r>
    </w:p>
    <w:p w:rsidR="005710E5" w:rsidRDefault="005710E5" w:rsidP="005710E5">
      <w:pPr>
        <w:jc w:val="right"/>
      </w:pPr>
    </w:p>
    <w:p w:rsidR="005710E5" w:rsidRDefault="005710E5" w:rsidP="005710E5">
      <w:pPr>
        <w:jc w:val="right"/>
      </w:pPr>
      <w:r>
        <w:rPr>
          <w:noProof/>
        </w:rPr>
        <w:drawing>
          <wp:inline distT="0" distB="0" distL="0" distR="0" wp14:anchorId="5F6D29F5" wp14:editId="79EF7A30">
            <wp:extent cx="3592263" cy="3577652"/>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4-15 at 11.41.26 pm.png"/>
                    <pic:cNvPicPr/>
                  </pic:nvPicPr>
                  <pic:blipFill>
                    <a:blip r:embed="rId20">
                      <a:extLst>
                        <a:ext uri="{28A0092B-C50C-407E-A947-70E740481C1C}">
                          <a14:useLocalDpi xmlns:a14="http://schemas.microsoft.com/office/drawing/2010/main" val="0"/>
                        </a:ext>
                      </a:extLst>
                    </a:blip>
                    <a:stretch>
                      <a:fillRect/>
                    </a:stretch>
                  </pic:blipFill>
                  <pic:spPr>
                    <a:xfrm>
                      <a:off x="0" y="0"/>
                      <a:ext cx="3606960" cy="3592289"/>
                    </a:xfrm>
                    <a:prstGeom prst="rect">
                      <a:avLst/>
                    </a:prstGeom>
                  </pic:spPr>
                </pic:pic>
              </a:graphicData>
            </a:graphic>
          </wp:inline>
        </w:drawing>
      </w:r>
    </w:p>
    <w:p w:rsidR="00DA5172" w:rsidRDefault="00DA5172" w:rsidP="005710E5">
      <w:pPr>
        <w:jc w:val="right"/>
      </w:pPr>
      <w:r>
        <w:rPr>
          <w:noProof/>
        </w:rPr>
        <w:lastRenderedPageBreak/>
        <w:drawing>
          <wp:inline distT="0" distB="0" distL="0" distR="0" wp14:anchorId="6C146881" wp14:editId="65F9FF8B">
            <wp:extent cx="3592642" cy="86501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4-15 at 11.48.21 pm.png"/>
                    <pic:cNvPicPr/>
                  </pic:nvPicPr>
                  <pic:blipFill>
                    <a:blip r:embed="rId21">
                      <a:extLst>
                        <a:ext uri="{28A0092B-C50C-407E-A947-70E740481C1C}">
                          <a14:useLocalDpi xmlns:a14="http://schemas.microsoft.com/office/drawing/2010/main" val="0"/>
                        </a:ext>
                      </a:extLst>
                    </a:blip>
                    <a:stretch>
                      <a:fillRect/>
                    </a:stretch>
                  </pic:blipFill>
                  <pic:spPr>
                    <a:xfrm>
                      <a:off x="0" y="0"/>
                      <a:ext cx="3685541" cy="887382"/>
                    </a:xfrm>
                    <a:prstGeom prst="rect">
                      <a:avLst/>
                    </a:prstGeom>
                  </pic:spPr>
                </pic:pic>
              </a:graphicData>
            </a:graphic>
          </wp:inline>
        </w:drawing>
      </w:r>
    </w:p>
    <w:p w:rsidR="00DA5172" w:rsidRDefault="00DA5172" w:rsidP="00DA5172">
      <w:r>
        <w:t>Please note that only this will not archive and unarchive data. These are the methods which are internally called to do that. But, you have to do a little more before you can save objects.</w:t>
      </w:r>
      <w:r>
        <w:t xml:space="preserve"> You need to save the game like below:</w:t>
      </w:r>
    </w:p>
    <w:p w:rsidR="00DA5172" w:rsidRDefault="00DA5172" w:rsidP="00DA5172">
      <w:pPr>
        <w:jc w:val="right"/>
      </w:pPr>
      <w:r>
        <w:rPr>
          <w:noProof/>
        </w:rPr>
        <w:drawing>
          <wp:inline distT="0" distB="0" distL="0" distR="0">
            <wp:extent cx="4422099" cy="14121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04-15 at 11.50.09 pm.png"/>
                    <pic:cNvPicPr/>
                  </pic:nvPicPr>
                  <pic:blipFill>
                    <a:blip r:embed="rId22">
                      <a:extLst>
                        <a:ext uri="{28A0092B-C50C-407E-A947-70E740481C1C}">
                          <a14:useLocalDpi xmlns:a14="http://schemas.microsoft.com/office/drawing/2010/main" val="0"/>
                        </a:ext>
                      </a:extLst>
                    </a:blip>
                    <a:stretch>
                      <a:fillRect/>
                    </a:stretch>
                  </pic:blipFill>
                  <pic:spPr>
                    <a:xfrm>
                      <a:off x="0" y="0"/>
                      <a:ext cx="4455512" cy="1422846"/>
                    </a:xfrm>
                    <a:prstGeom prst="rect">
                      <a:avLst/>
                    </a:prstGeom>
                  </pic:spPr>
                </pic:pic>
              </a:graphicData>
            </a:graphic>
          </wp:inline>
        </w:drawing>
      </w:r>
    </w:p>
    <w:p w:rsidR="00DA5172" w:rsidRDefault="00DA5172" w:rsidP="00DA5172">
      <w:r>
        <w:t>And retrieve the games like below:</w:t>
      </w:r>
    </w:p>
    <w:p w:rsidR="00DA5172" w:rsidRDefault="00DA5172" w:rsidP="00DA5172">
      <w:r>
        <w:rPr>
          <w:noProof/>
        </w:rPr>
        <w:drawing>
          <wp:inline distT="0" distB="0" distL="0" distR="0">
            <wp:extent cx="6400800" cy="8712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4-15 at 11.51.31 pm.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871220"/>
                    </a:xfrm>
                    <a:prstGeom prst="rect">
                      <a:avLst/>
                    </a:prstGeom>
                  </pic:spPr>
                </pic:pic>
              </a:graphicData>
            </a:graphic>
          </wp:inline>
        </w:drawing>
      </w:r>
    </w:p>
    <w:p w:rsidR="00DA5172" w:rsidRDefault="00BA5B8F" w:rsidP="00DA5172">
      <w:r>
        <w:t>In case, there is no history available, it will display a message like below.</w:t>
      </w:r>
    </w:p>
    <w:p w:rsidR="00BA5B8F" w:rsidRDefault="00BA5B8F" w:rsidP="00BA5B8F">
      <w:pPr>
        <w:jc w:val="right"/>
      </w:pPr>
      <w:r>
        <w:rPr>
          <w:noProof/>
        </w:rPr>
        <w:drawing>
          <wp:inline distT="0" distB="0" distL="0" distR="0" wp14:anchorId="64776756" wp14:editId="53C43DA9">
            <wp:extent cx="1783080" cy="3352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04-16 at 12.03.14 am.png"/>
                    <pic:cNvPicPr/>
                  </pic:nvPicPr>
                  <pic:blipFill rotWithShape="1">
                    <a:blip r:embed="rId24" cstate="print">
                      <a:extLst>
                        <a:ext uri="{28A0092B-C50C-407E-A947-70E740481C1C}">
                          <a14:useLocalDpi xmlns:a14="http://schemas.microsoft.com/office/drawing/2010/main" val="0"/>
                        </a:ext>
                      </a:extLst>
                    </a:blip>
                    <a:srcRect l="3126" t="3764" r="5468" b="4219"/>
                    <a:stretch/>
                  </pic:blipFill>
                  <pic:spPr bwMode="auto">
                    <a:xfrm>
                      <a:off x="0" y="0"/>
                      <a:ext cx="1787179" cy="3360508"/>
                    </a:xfrm>
                    <a:prstGeom prst="rect">
                      <a:avLst/>
                    </a:prstGeom>
                    <a:ln>
                      <a:noFill/>
                    </a:ln>
                    <a:extLst>
                      <a:ext uri="{53640926-AAD7-44D8-BBD7-CCE9431645EC}">
                        <a14:shadowObscured xmlns:a14="http://schemas.microsoft.com/office/drawing/2010/main"/>
                      </a:ext>
                    </a:extLst>
                  </pic:spPr>
                </pic:pic>
              </a:graphicData>
            </a:graphic>
          </wp:inline>
        </w:drawing>
      </w:r>
    </w:p>
    <w:p w:rsidR="00BA5B8F" w:rsidRDefault="00BA5B8F" w:rsidP="00BA5B8F">
      <w:pPr>
        <w:pStyle w:val="Heading2"/>
      </w:pPr>
      <w:r>
        <w:lastRenderedPageBreak/>
        <w:t>Auto- Layout</w:t>
      </w:r>
    </w:p>
    <w:p w:rsidR="00BA5B8F" w:rsidRDefault="00BA5B8F" w:rsidP="00BA5B8F">
      <w:r>
        <w:t xml:space="preserve">Auto-layouts is being actively used to make the user interface </w:t>
      </w:r>
      <w:r w:rsidR="00B440CF">
        <w:t>fit in to all different screens. It loads well in all different screens. Please find the attached snapshot below showing the game running in an iPad.</w:t>
      </w:r>
    </w:p>
    <w:p w:rsidR="00B440CF" w:rsidRDefault="00B440CF" w:rsidP="00B440CF">
      <w:pPr>
        <w:jc w:val="right"/>
      </w:pPr>
      <w:r>
        <w:rPr>
          <w:noProof/>
        </w:rPr>
        <w:drawing>
          <wp:inline distT="0" distB="0" distL="0" distR="0" wp14:anchorId="2580C7A7" wp14:editId="587823F0">
            <wp:extent cx="4099560" cy="5483637"/>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4-16 at 12.07.38 am.png"/>
                    <pic:cNvPicPr/>
                  </pic:nvPicPr>
                  <pic:blipFill>
                    <a:blip r:embed="rId25">
                      <a:extLst>
                        <a:ext uri="{28A0092B-C50C-407E-A947-70E740481C1C}">
                          <a14:useLocalDpi xmlns:a14="http://schemas.microsoft.com/office/drawing/2010/main" val="0"/>
                        </a:ext>
                      </a:extLst>
                    </a:blip>
                    <a:stretch>
                      <a:fillRect/>
                    </a:stretch>
                  </pic:blipFill>
                  <pic:spPr>
                    <a:xfrm>
                      <a:off x="0" y="0"/>
                      <a:ext cx="4102489" cy="5487554"/>
                    </a:xfrm>
                    <a:prstGeom prst="rect">
                      <a:avLst/>
                    </a:prstGeom>
                  </pic:spPr>
                </pic:pic>
              </a:graphicData>
            </a:graphic>
          </wp:inline>
        </w:drawing>
      </w:r>
    </w:p>
    <w:p w:rsidR="00B440CF" w:rsidRDefault="00B440CF" w:rsidP="00B440CF"/>
    <w:p w:rsidR="00B440CF" w:rsidRDefault="00B440CF" w:rsidP="00B440CF"/>
    <w:p w:rsidR="00B440CF" w:rsidRDefault="00B440CF" w:rsidP="00B440CF"/>
    <w:p w:rsidR="00B440CF" w:rsidRDefault="00B440CF" w:rsidP="00B440CF">
      <w:bookmarkStart w:id="0" w:name="_GoBack"/>
      <w:bookmarkEnd w:id="0"/>
    </w:p>
    <w:p w:rsidR="00B440CF" w:rsidRDefault="00B440CF" w:rsidP="00B440CF"/>
    <w:p w:rsidR="00B440CF" w:rsidRDefault="00B440CF" w:rsidP="00B440CF">
      <w:pPr>
        <w:pStyle w:val="Abstract"/>
        <w:jc w:val="center"/>
      </w:pPr>
      <w:r>
        <w:t>Thanks for your patience, I hope you will like my work.</w:t>
      </w:r>
    </w:p>
    <w:sectPr w:rsidR="00B440CF" w:rsidSect="00052A4A">
      <w:headerReference w:type="even" r:id="rId26"/>
      <w:headerReference w:type="default" r:id="rId27"/>
      <w:footerReference w:type="even" r:id="rId28"/>
      <w:footerReference w:type="default" r:id="rId29"/>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1F38" w:rsidRDefault="005D1F38">
      <w:pPr>
        <w:spacing w:after="0" w:line="240" w:lineRule="auto"/>
      </w:pPr>
      <w:r>
        <w:separator/>
      </w:r>
    </w:p>
  </w:endnote>
  <w:endnote w:type="continuationSeparator" w:id="0">
    <w:p w:rsidR="005D1F38" w:rsidRDefault="005D1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4D"/>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panose1 w:val="020B0900000000000000"/>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1F38" w:rsidRDefault="005D1F38">
      <w:pPr>
        <w:spacing w:after="0" w:line="240" w:lineRule="auto"/>
      </w:pPr>
      <w:r>
        <w:separator/>
      </w:r>
    </w:p>
  </w:footnote>
  <w:footnote w:type="continuationSeparator" w:id="0">
    <w:p w:rsidR="005D1F38" w:rsidRDefault="005D1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5B2" w:rsidRPr="005225B2" w:rsidRDefault="005D1F38" w:rsidP="005225B2">
    <w:pPr>
      <w:pStyle w:val="HeaderEven"/>
    </w:pPr>
    <w:sdt>
      <w:sdtPr>
        <w:rPr>
          <w:rFonts w:eastAsiaTheme="majorEastAsia"/>
        </w:rPr>
        <w:alias w:val="Title:"/>
        <w:tag w:val="Title:"/>
        <w:id w:val="1030215961"/>
        <w:placeholder>
          <w:docPart w:val="83196A372E6B054496A4BE1C589A1579"/>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25BC2">
          <w:rPr>
            <w:rFonts w:eastAsiaTheme="majorEastAsia"/>
          </w:rPr>
          <w:t>Tic Tac Toe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B79" w:rsidRPr="00431C36" w:rsidRDefault="005D1F38" w:rsidP="00431C36">
    <w:pPr>
      <w:pStyle w:val="HeaderOdd"/>
    </w:pPr>
    <w:sdt>
      <w:sdtPr>
        <w:rPr>
          <w:rFonts w:eastAsiaTheme="majorEastAsia"/>
        </w:rPr>
        <w:alias w:val="Title:"/>
        <w:tag w:val="Title:"/>
        <w:id w:val="-1458169766"/>
        <w:placeholder>
          <w:docPart w:val="5BF678158993A74D83B897F36D3FA2BD"/>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25BC2">
          <w:rPr>
            <w:rFonts w:eastAsiaTheme="majorEastAsia"/>
          </w:rPr>
          <w:t>Tic Tac Toe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A903EA"/>
    <w:multiLevelType w:val="hybridMultilevel"/>
    <w:tmpl w:val="1C28B312"/>
    <w:lvl w:ilvl="0" w:tplc="5B6006DA">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0"/>
  </w:num>
  <w:num w:numId="12">
    <w:abstractNumId w:val="11"/>
  </w:num>
  <w:num w:numId="13">
    <w:abstractNumId w:val="7"/>
  </w:num>
  <w:num w:numId="14">
    <w:abstractNumId w:val="6"/>
  </w:num>
  <w:num w:numId="15">
    <w:abstractNumId w:val="5"/>
  </w:num>
  <w:num w:numId="16">
    <w:abstractNumId w:val="4"/>
  </w:num>
  <w:num w:numId="17">
    <w:abstractNumId w:val="10"/>
  </w:num>
  <w:num w:numId="18">
    <w:abstractNumId w:val="11"/>
  </w:num>
  <w:num w:numId="19">
    <w:abstractNumId w:val="7"/>
  </w:num>
  <w:num w:numId="20">
    <w:abstractNumId w:val="6"/>
  </w:num>
  <w:num w:numId="21">
    <w:abstractNumId w:val="5"/>
  </w:num>
  <w:num w:numId="22">
    <w:abstractNumId w:val="4"/>
  </w:num>
  <w:num w:numId="23">
    <w:abstractNumId w:val="10"/>
  </w:num>
  <w:num w:numId="24">
    <w:abstractNumId w:val="8"/>
  </w:num>
  <w:num w:numId="25">
    <w:abstractNumId w:val="3"/>
  </w:num>
  <w:num w:numId="26">
    <w:abstractNumId w:val="2"/>
  </w:num>
  <w:num w:numId="27">
    <w:abstractNumId w:val="1"/>
  </w:num>
  <w:num w:numId="28">
    <w:abstractNumId w:val="0"/>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BC2"/>
    <w:rsid w:val="00052A4A"/>
    <w:rsid w:val="00067337"/>
    <w:rsid w:val="00106B79"/>
    <w:rsid w:val="00132205"/>
    <w:rsid w:val="001742CE"/>
    <w:rsid w:val="00177883"/>
    <w:rsid w:val="0019783B"/>
    <w:rsid w:val="001D4AE0"/>
    <w:rsid w:val="001E51BD"/>
    <w:rsid w:val="002B2685"/>
    <w:rsid w:val="002D3102"/>
    <w:rsid w:val="00325BC2"/>
    <w:rsid w:val="00356B91"/>
    <w:rsid w:val="003A2F68"/>
    <w:rsid w:val="003E38BF"/>
    <w:rsid w:val="00402606"/>
    <w:rsid w:val="00431B47"/>
    <w:rsid w:val="00431C36"/>
    <w:rsid w:val="0049775F"/>
    <w:rsid w:val="005225B2"/>
    <w:rsid w:val="005473E9"/>
    <w:rsid w:val="005710E5"/>
    <w:rsid w:val="005B18C0"/>
    <w:rsid w:val="005D1F38"/>
    <w:rsid w:val="006114B5"/>
    <w:rsid w:val="0064466C"/>
    <w:rsid w:val="00653C00"/>
    <w:rsid w:val="006E212B"/>
    <w:rsid w:val="006E5894"/>
    <w:rsid w:val="00716FDD"/>
    <w:rsid w:val="007212B2"/>
    <w:rsid w:val="00730696"/>
    <w:rsid w:val="00736763"/>
    <w:rsid w:val="00783448"/>
    <w:rsid w:val="007B0A29"/>
    <w:rsid w:val="007D052D"/>
    <w:rsid w:val="007D5DA8"/>
    <w:rsid w:val="008662AD"/>
    <w:rsid w:val="008D0A66"/>
    <w:rsid w:val="008F56CC"/>
    <w:rsid w:val="00997ACB"/>
    <w:rsid w:val="009D314A"/>
    <w:rsid w:val="00A329B9"/>
    <w:rsid w:val="00A5429D"/>
    <w:rsid w:val="00B440CF"/>
    <w:rsid w:val="00B86DC5"/>
    <w:rsid w:val="00BA5B8F"/>
    <w:rsid w:val="00BC0A22"/>
    <w:rsid w:val="00BE7A5E"/>
    <w:rsid w:val="00C85AA2"/>
    <w:rsid w:val="00CD12DE"/>
    <w:rsid w:val="00D4032E"/>
    <w:rsid w:val="00D4773D"/>
    <w:rsid w:val="00D62024"/>
    <w:rsid w:val="00DA5172"/>
    <w:rsid w:val="00DC305C"/>
    <w:rsid w:val="00E04568"/>
    <w:rsid w:val="00E44E60"/>
    <w:rsid w:val="00E90D9F"/>
    <w:rsid w:val="00E959BE"/>
    <w:rsid w:val="00ED1452"/>
    <w:rsid w:val="00EF4DCC"/>
    <w:rsid w:val="00F56675"/>
    <w:rsid w:val="00FD6B14"/>
    <w:rsid w:val="00FE122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238EA"/>
  <w15:docId w15:val="{59902CD8-B18F-1B46-B924-BC7D1F54D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38BF"/>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semiHidden/>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link w:val="NoSpacingChar"/>
    <w:uiPriority w:val="1"/>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 w:type="character" w:customStyle="1" w:styleId="NoSpacingChar">
    <w:name w:val="No Spacing Char"/>
    <w:basedOn w:val="DefaultParagraphFont"/>
    <w:link w:val="NoSpacing"/>
    <w:uiPriority w:val="1"/>
    <w:rsid w:val="00325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ontypanday/Library/Containers/com.microsoft.Word/Data/Library/Application%20Support/Microsoft/Office/16.0/DTS/Search/%7b10F4C273-A405-AA4E-97CB-E74123E89C32%7dtf0177307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BD184B330598F4D8488A43064B378AE"/>
        <w:category>
          <w:name w:val="General"/>
          <w:gallery w:val="placeholder"/>
        </w:category>
        <w:types>
          <w:type w:val="bbPlcHdr"/>
        </w:types>
        <w:behaviors>
          <w:behavior w:val="content"/>
        </w:behaviors>
        <w:guid w:val="{84ACA695-A497-4D40-AEE3-C92CB0737073}"/>
      </w:docPartPr>
      <w:docPartBody>
        <w:p w:rsidR="00000000" w:rsidRDefault="0096241C">
          <w:pPr>
            <w:pStyle w:val="3BD184B330598F4D8488A43064B378AE"/>
          </w:pPr>
          <w:r>
            <w:t>Title</w:t>
          </w:r>
        </w:p>
      </w:docPartBody>
    </w:docPart>
    <w:docPart>
      <w:docPartPr>
        <w:name w:val="5AE828185ACA464CB08BC37567940E2B"/>
        <w:category>
          <w:name w:val="General"/>
          <w:gallery w:val="placeholder"/>
        </w:category>
        <w:types>
          <w:type w:val="bbPlcHdr"/>
        </w:types>
        <w:behaviors>
          <w:behavior w:val="content"/>
        </w:behaviors>
        <w:guid w:val="{60A07375-769E-6746-BEC8-7C5DE03E1BBB}"/>
      </w:docPartPr>
      <w:docPartBody>
        <w:p w:rsidR="00000000" w:rsidRDefault="0096241C">
          <w:pPr>
            <w:pStyle w:val="5AE828185ACA464CB08BC37567940E2B"/>
          </w:pPr>
          <w:r>
            <w:t>subtitle</w:t>
          </w:r>
        </w:p>
      </w:docPartBody>
    </w:docPart>
    <w:docPart>
      <w:docPartPr>
        <w:name w:val="5BF678158993A74D83B897F36D3FA2BD"/>
        <w:category>
          <w:name w:val="General"/>
          <w:gallery w:val="placeholder"/>
        </w:category>
        <w:types>
          <w:type w:val="bbPlcHdr"/>
        </w:types>
        <w:behaviors>
          <w:behavior w:val="content"/>
        </w:behaviors>
        <w:guid w:val="{64C4C565-BBE4-E844-9853-15C5CFB1E310}"/>
      </w:docPartPr>
      <w:docPartBody>
        <w:p w:rsidR="00000000" w:rsidRDefault="00D81D32" w:rsidP="00D81D32">
          <w:pPr>
            <w:pStyle w:val="5BF678158993A74D83B897F36D3FA2BD"/>
          </w:pPr>
          <w:r w:rsidRPr="00D4032E">
            <w:t>title</w:t>
          </w:r>
        </w:p>
      </w:docPartBody>
    </w:docPart>
    <w:docPart>
      <w:docPartPr>
        <w:name w:val="83196A372E6B054496A4BE1C589A1579"/>
        <w:category>
          <w:name w:val="General"/>
          <w:gallery w:val="placeholder"/>
        </w:category>
        <w:types>
          <w:type w:val="bbPlcHdr"/>
        </w:types>
        <w:behaviors>
          <w:behavior w:val="content"/>
        </w:behaviors>
        <w:guid w:val="{3DCECE78-EB45-2841-B172-F728625EF2B2}"/>
      </w:docPartPr>
      <w:docPartBody>
        <w:p w:rsidR="00000000" w:rsidRDefault="00D81D32" w:rsidP="00D81D32">
          <w:pPr>
            <w:pStyle w:val="83196A372E6B054496A4BE1C589A1579"/>
          </w:pPr>
          <w:r w:rsidRPr="00D4032E">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4D"/>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panose1 w:val="020B0900000000000000"/>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D32"/>
    <w:rsid w:val="0096241C"/>
    <w:rsid w:val="00D81D3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spacing w:after="200"/>
      <w:contextualSpacing/>
      <w:outlineLvl w:val="0"/>
    </w:pPr>
    <w:rPr>
      <w:rFonts w:asciiTheme="majorHAnsi" w:eastAsiaTheme="minorHAnsi" w:hAnsiTheme="majorHAnsi" w:cs="Times New Roman"/>
      <w:caps/>
      <w:color w:val="44546A" w:themeColor="text2"/>
      <w:kern w:val="24"/>
      <w:sz w:val="32"/>
      <w:szCs w:val="3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39B1850CA6FE478A6B3B7AFDDFD5C4">
    <w:name w:val="0739B1850CA6FE478A6B3B7AFDDFD5C4"/>
  </w:style>
  <w:style w:type="paragraph" w:styleId="Date">
    <w:name w:val="Date"/>
    <w:basedOn w:val="Normal"/>
    <w:link w:val="DateChar"/>
    <w:uiPriority w:val="2"/>
    <w:qFormat/>
    <w:pPr>
      <w:spacing w:line="276" w:lineRule="auto"/>
      <w:jc w:val="center"/>
    </w:pPr>
    <w:rPr>
      <w:rFonts w:eastAsiaTheme="minorHAnsi" w:cs="Times New Roman"/>
      <w:color w:val="FFFFFF" w:themeColor="background1"/>
      <w:kern w:val="24"/>
      <w:sz w:val="32"/>
      <w:szCs w:val="23"/>
      <w:lang w:val="en-US"/>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val="en-US"/>
      <w14:ligatures w14:val="standardContextual"/>
    </w:rPr>
  </w:style>
  <w:style w:type="paragraph" w:customStyle="1" w:styleId="CC0365F0ABC79E4D930009C61C7000AA">
    <w:name w:val="CC0365F0ABC79E4D930009C61C7000AA"/>
  </w:style>
  <w:style w:type="paragraph" w:customStyle="1" w:styleId="A23B62337FBF5F4DB474CCEB93D62DAF">
    <w:name w:val="A23B62337FBF5F4DB474CCEB93D62DAF"/>
  </w:style>
  <w:style w:type="paragraph" w:customStyle="1" w:styleId="61E7F8ACD0D9C14792B01226D5F56EEE">
    <w:name w:val="61E7F8ACD0D9C14792B01226D5F56EEE"/>
  </w:style>
  <w:style w:type="paragraph" w:customStyle="1" w:styleId="3BD184B330598F4D8488A43064B378AE">
    <w:name w:val="3BD184B330598F4D8488A43064B378AE"/>
  </w:style>
  <w:style w:type="paragraph" w:customStyle="1" w:styleId="5AE828185ACA464CB08BC37567940E2B">
    <w:name w:val="5AE828185ACA464CB08BC37567940E2B"/>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14:ligatures w14:val="standardContextual"/>
    </w:rPr>
  </w:style>
  <w:style w:type="paragraph" w:customStyle="1" w:styleId="A449E7C47C84B6489A11EDCEEF44F0CF">
    <w:name w:val="A449E7C47C84B6489A11EDCEEF44F0CF"/>
  </w:style>
  <w:style w:type="paragraph" w:customStyle="1" w:styleId="DA38CAA18101BC44A6F0A40E1E5CAF50">
    <w:name w:val="DA38CAA18101BC44A6F0A40E1E5CAF50"/>
  </w:style>
  <w:style w:type="paragraph" w:customStyle="1" w:styleId="0BFFAF2DB5540E4195134621FFDFA03F">
    <w:name w:val="0BFFAF2DB5540E4195134621FFDFA03F"/>
  </w:style>
  <w:style w:type="paragraph" w:customStyle="1" w:styleId="373E6D9FE35B044DAB7EE448AF28FD27">
    <w:name w:val="373E6D9FE35B044DAB7EE448AF28FD27"/>
  </w:style>
  <w:style w:type="paragraph" w:customStyle="1" w:styleId="CECA6B40E45C5549BECEE47F8DD3AD75">
    <w:name w:val="CECA6B40E45C5549BECEE47F8DD3AD75"/>
  </w:style>
  <w:style w:type="paragraph" w:customStyle="1" w:styleId="92882F2221BBD849A6DDCC11C0095D21">
    <w:name w:val="92882F2221BBD849A6DDCC11C0095D21"/>
  </w:style>
  <w:style w:type="paragraph" w:customStyle="1" w:styleId="F598C4F31AC1694DA29399484336CE01">
    <w:name w:val="F598C4F31AC1694DA29399484336CE01"/>
  </w:style>
  <w:style w:type="paragraph" w:customStyle="1" w:styleId="F88A6A011E7CE5418451EA7295F57466">
    <w:name w:val="F88A6A011E7CE5418451EA7295F57466"/>
  </w:style>
  <w:style w:type="paragraph" w:customStyle="1" w:styleId="984BC427224A8A42993E194CB646BE56">
    <w:name w:val="984BC427224A8A42993E194CB646BE56"/>
  </w:style>
  <w:style w:type="paragraph" w:customStyle="1" w:styleId="65BA7BCCE3E7114A923725319544A87F">
    <w:name w:val="65BA7BCCE3E7114A923725319544A87F"/>
  </w:style>
  <w:style w:type="paragraph" w:customStyle="1" w:styleId="5BF678158993A74D83B897F36D3FA2BD">
    <w:name w:val="5BF678158993A74D83B897F36D3FA2BD"/>
    <w:rsid w:val="00D81D32"/>
  </w:style>
  <w:style w:type="paragraph" w:customStyle="1" w:styleId="83196A372E6B054496A4BE1C589A1579">
    <w:name w:val="83196A372E6B054496A4BE1C589A1579"/>
    <w:rsid w:val="00D81D32"/>
  </w:style>
  <w:style w:type="paragraph" w:customStyle="1" w:styleId="496FEC89B9D84B438098534174157839">
    <w:name w:val="496FEC89B9D84B438098534174157839"/>
    <w:rsid w:val="00D81D32"/>
  </w:style>
  <w:style w:type="paragraph" w:customStyle="1" w:styleId="3E80FDDEFE935F4A9F2E01FDA4D187DD">
    <w:name w:val="3E80FDDEFE935F4A9F2E01FDA4D187DD"/>
    <w:rsid w:val="00D81D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700E7D-2405-E543-A795-234BF0CA3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79</TotalTime>
  <Pages>11</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215299028</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 Tac Toe</dc:title>
  <dc:subject>Assignment 1</dc:subject>
  <dc:creator>Monty Panday</dc:creator>
  <cp:lastModifiedBy>MONTY PANDAY</cp:lastModifiedBy>
  <cp:revision>1</cp:revision>
  <dcterms:created xsi:type="dcterms:W3CDTF">2018-04-15T12:41:00Z</dcterms:created>
  <dcterms:modified xsi:type="dcterms:W3CDTF">2018-04-15T14:19:00Z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